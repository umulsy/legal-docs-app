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226F1" w14:textId="77777777" w:rsidR="00814475" w:rsidRDefault="00814475" w:rsidP="00814475">
      <w:pPr>
        <w:spacing w:after="0" w:line="240" w:lineRule="auto"/>
        <w:ind w:left="144" w:right="14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B3C08D" wp14:editId="38EE92E7">
                <wp:simplePos x="0" y="0"/>
                <wp:positionH relativeFrom="column">
                  <wp:posOffset>-381000</wp:posOffset>
                </wp:positionH>
                <wp:positionV relativeFrom="paragraph">
                  <wp:posOffset>858243</wp:posOffset>
                </wp:positionV>
                <wp:extent cx="1743075" cy="1776"/>
                <wp:effectExtent l="0" t="19050" r="47625" b="55880"/>
                <wp:wrapNone/>
                <wp:docPr id="184336170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1776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079E58" id="Straight Connector 1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pt,67.6pt" to="107.2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" strokecolor="#4cbabf [3205]" strokeweight="4.5pt">
                <v:stroke joinstyle="miter"/>
              </v:line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66BCE" wp14:editId="46E2870A">
            <wp:extent cx="923925" cy="781050"/>
            <wp:effectExtent l="0" t="0" r="9525" b="0"/>
            <wp:docPr id="1411728360" name="Picture 1" descr="C:\Users\ASUS\Downloads\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ASUS\Downloads\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67" cy="78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BDE6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Calibri" w:hAnsi="Calibri" w:cs="Calibri"/>
          <w:sz w:val="24"/>
          <w:lang w:val="id-ID"/>
        </w:rPr>
      </w:pPr>
    </w:p>
    <w:p w14:paraId="372DEBEF" w14:textId="124A50BC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293D22">
        <w:rPr>
          <w:rFonts w:ascii="Arial" w:hAnsi="Arial" w:cs="Arial"/>
          <w:noProof/>
          <w:sz w:val="20"/>
          <w:szCs w:val="20"/>
          <w:lang w:val="id-ID"/>
        </w:rPr>
        <w:t>No.</w:t>
      </w:r>
      <w:r w:rsidRPr="00293D22">
        <w:rPr>
          <w:rFonts w:ascii="Arial" w:hAnsi="Arial" w:cs="Arial"/>
          <w:noProof/>
          <w:sz w:val="20"/>
          <w:szCs w:val="20"/>
          <w:lang w:val="id-ID"/>
        </w:rPr>
        <w:tab/>
      </w:r>
      <w:r w:rsidRPr="00293D22">
        <w:rPr>
          <w:rFonts w:ascii="Arial" w:hAnsi="Arial" w:cs="Arial"/>
          <w:noProof/>
          <w:sz w:val="20"/>
          <w:szCs w:val="20"/>
          <w:lang w:val="id-ID"/>
        </w:rPr>
        <w:tab/>
        <w:t xml:space="preserve">: </w:t>
      </w:r>
      <w:r w:rsidR="002042AB">
        <w:rPr>
          <w:rFonts w:ascii="Arial" w:hAnsi="Arial" w:cs="Arial"/>
          <w:noProof/>
          <w:sz w:val="20"/>
          <w:szCs w:val="20"/>
          <w:lang w:val="id-ID"/>
        </w:rPr>
        <w:t>{{no_surat}}</w:t>
      </w:r>
      <w:r w:rsidRPr="00293D22">
        <w:rPr>
          <w:rFonts w:ascii="Arial" w:hAnsi="Arial" w:cs="Arial"/>
          <w:noProof/>
          <w:sz w:val="20"/>
          <w:szCs w:val="20"/>
          <w:lang w:val="id-ID"/>
        </w:rPr>
        <w:tab/>
      </w:r>
      <w:r>
        <w:rPr>
          <w:rFonts w:ascii="Arial" w:hAnsi="Arial" w:cs="Arial"/>
          <w:noProof/>
          <w:sz w:val="20"/>
          <w:szCs w:val="20"/>
          <w:lang w:val="id-ID"/>
        </w:rPr>
        <w:tab/>
      </w:r>
    </w:p>
    <w:p w14:paraId="77C0FF52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293D22">
        <w:rPr>
          <w:rFonts w:ascii="Arial" w:hAnsi="Arial" w:cs="Arial"/>
          <w:noProof/>
          <w:sz w:val="20"/>
          <w:szCs w:val="20"/>
          <w:lang w:val="id-ID"/>
        </w:rPr>
        <w:t>Lampiran</w:t>
      </w:r>
      <w:r w:rsidRPr="00293D22">
        <w:rPr>
          <w:rFonts w:ascii="Arial" w:hAnsi="Arial" w:cs="Arial"/>
          <w:noProof/>
          <w:sz w:val="20"/>
          <w:szCs w:val="20"/>
          <w:lang w:val="id-ID"/>
        </w:rPr>
        <w:tab/>
        <w:t xml:space="preserve">: </w:t>
      </w:r>
      <w:r>
        <w:rPr>
          <w:rFonts w:ascii="Arial" w:hAnsi="Arial" w:cs="Arial"/>
          <w:noProof/>
          <w:sz w:val="20"/>
          <w:szCs w:val="20"/>
          <w:lang w:val="id-ID"/>
        </w:rPr>
        <w:t>-</w:t>
      </w:r>
      <w:r w:rsidRPr="00293D22">
        <w:rPr>
          <w:rFonts w:ascii="Arial" w:hAnsi="Arial" w:cs="Arial"/>
          <w:noProof/>
          <w:sz w:val="20"/>
          <w:szCs w:val="20"/>
          <w:lang w:val="id-ID"/>
        </w:rPr>
        <w:t xml:space="preserve"> lembar</w:t>
      </w:r>
    </w:p>
    <w:p w14:paraId="420FE247" w14:textId="5E1360AC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293D22">
        <w:rPr>
          <w:rFonts w:ascii="Arial" w:hAnsi="Arial" w:cs="Arial"/>
          <w:noProof/>
          <w:sz w:val="20"/>
          <w:szCs w:val="20"/>
          <w:lang w:val="id-ID"/>
        </w:rPr>
        <w:t>Perihal</w:t>
      </w:r>
      <w:r w:rsidRPr="00293D22">
        <w:rPr>
          <w:rFonts w:ascii="Arial" w:hAnsi="Arial" w:cs="Arial"/>
          <w:noProof/>
          <w:sz w:val="20"/>
          <w:szCs w:val="20"/>
          <w:lang w:val="id-ID"/>
        </w:rPr>
        <w:tab/>
      </w:r>
      <w:r w:rsidRPr="00293D22">
        <w:rPr>
          <w:rFonts w:ascii="Arial" w:hAnsi="Arial" w:cs="Arial"/>
          <w:noProof/>
          <w:sz w:val="20"/>
          <w:szCs w:val="20"/>
          <w:lang w:val="id-ID"/>
        </w:rPr>
        <w:tab/>
        <w:t xml:space="preserve">: </w:t>
      </w:r>
      <w:r>
        <w:rPr>
          <w:rFonts w:ascii="Arial" w:hAnsi="Arial" w:cs="Arial"/>
          <w:noProof/>
          <w:sz w:val="20"/>
          <w:szCs w:val="20"/>
          <w:lang w:val="id-ID"/>
        </w:rPr>
        <w:t>Surat penawaran harga</w:t>
      </w:r>
    </w:p>
    <w:p w14:paraId="76689070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2479FFF1" w14:textId="44A925AA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293D22">
        <w:rPr>
          <w:rFonts w:ascii="Arial" w:hAnsi="Arial" w:cs="Arial"/>
          <w:noProof/>
          <w:sz w:val="20"/>
          <w:szCs w:val="20"/>
          <w:lang w:val="id-ID"/>
        </w:rPr>
        <w:t>Kepada Yth.</w:t>
      </w:r>
    </w:p>
    <w:p w14:paraId="775C7FB6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293D22">
        <w:rPr>
          <w:rFonts w:ascii="Arial" w:hAnsi="Arial" w:cs="Arial"/>
          <w:noProof/>
          <w:sz w:val="20"/>
          <w:szCs w:val="20"/>
          <w:lang w:val="id-ID"/>
        </w:rPr>
        <w:t>Bapak / Ibu Direktur</w:t>
      </w:r>
    </w:p>
    <w:p w14:paraId="329C6E0B" w14:textId="44FCE207" w:rsidR="00814475" w:rsidRPr="00293D22" w:rsidRDefault="002042AB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>{{nama_perusahaan}}</w:t>
      </w:r>
    </w:p>
    <w:p w14:paraId="36365877" w14:textId="0DD84928" w:rsidR="00814475" w:rsidRDefault="002042AB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>{{lokasi_perusahaan}}</w:t>
      </w:r>
    </w:p>
    <w:p w14:paraId="3C336B4D" w14:textId="77777777" w:rsidR="002042AB" w:rsidRDefault="002042AB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22B304BE" w14:textId="0164B174" w:rsidR="002042AB" w:rsidRDefault="002042AB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>{{nama_up}}</w:t>
      </w:r>
    </w:p>
    <w:p w14:paraId="5DEC971C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586DEAC2" w14:textId="32A378C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5BA9D3C3" w14:textId="350E6181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1D2DC0CD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293D22">
        <w:rPr>
          <w:rFonts w:ascii="Arial" w:hAnsi="Arial" w:cs="Arial"/>
          <w:noProof/>
          <w:sz w:val="20"/>
          <w:szCs w:val="20"/>
          <w:lang w:val="id-ID"/>
        </w:rPr>
        <w:t>Dengan hormat,</w:t>
      </w:r>
    </w:p>
    <w:p w14:paraId="7F4A2D98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5BC4181A" w14:textId="4F973C9B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 xml:space="preserve">Teriring doa dan harapan semoga kita senantiasa di berikan kesehatan, keselamatan dan kemudahan dalam beraktivitas. </w:t>
      </w:r>
    </w:p>
    <w:p w14:paraId="0CDD8F44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2ACDD3CF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>Bersama ini kami bermaksud mengajukan penawaran harga dengan spesifikasi sbb :</w:t>
      </w:r>
    </w:p>
    <w:p w14:paraId="35437734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7840D8E8" w14:textId="330E74DA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CB7000">
        <w:rPr>
          <w:noProof/>
        </w:rPr>
        <w:drawing>
          <wp:inline distT="0" distB="0" distL="0" distR="0" wp14:anchorId="7B63763A" wp14:editId="39CE04EE">
            <wp:extent cx="5731510" cy="2254250"/>
            <wp:effectExtent l="0" t="0" r="2540" b="0"/>
            <wp:docPr id="420229392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465F" w14:textId="6A293965" w:rsidR="00814475" w:rsidRDefault="00814475" w:rsidP="00814475">
      <w:pPr>
        <w:pStyle w:val="DaftarParagraf"/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066EA1BA" w14:textId="3ABC123C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>Untuk komunikasi bisnis selanjutnya Bapak/Ibu bisa menghubungi UPIT 081 229 640 230 atau DHONI 0858 1402 6819</w:t>
      </w:r>
    </w:p>
    <w:p w14:paraId="5D3F0FBF" w14:textId="3D59279A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574BEE8C" w14:textId="46514CD6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>Demikian surat penawaran dari kami, besar harapan kami kedepannya kita bisa bekerjasama dan saling bersinergi.</w:t>
      </w:r>
      <w:r w:rsidRPr="00293D22">
        <w:rPr>
          <w:rFonts w:ascii="Arial" w:hAnsi="Arial" w:cs="Arial"/>
          <w:noProof/>
          <w:sz w:val="20"/>
          <w:szCs w:val="20"/>
          <w:lang w:val="id-ID"/>
        </w:rPr>
        <w:t xml:space="preserve"> </w:t>
      </w:r>
      <w:r>
        <w:rPr>
          <w:rFonts w:ascii="Arial" w:hAnsi="Arial" w:cs="Arial"/>
          <w:noProof/>
          <w:sz w:val="20"/>
          <w:szCs w:val="20"/>
          <w:lang w:val="id-ID"/>
        </w:rPr>
        <w:t>A</w:t>
      </w:r>
      <w:r w:rsidRPr="00293D22">
        <w:rPr>
          <w:rFonts w:ascii="Arial" w:hAnsi="Arial" w:cs="Arial"/>
          <w:noProof/>
          <w:sz w:val="20"/>
          <w:szCs w:val="20"/>
          <w:lang w:val="id-ID"/>
        </w:rPr>
        <w:t>tas perhatian dan kerjasamanya kami ucapkan terima kasih.</w:t>
      </w:r>
    </w:p>
    <w:p w14:paraId="170B5ABC" w14:textId="37C40D15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29A4AB06" w14:textId="0AD756CB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2D41DF05" w14:textId="7A5539F6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293D22">
        <w:rPr>
          <w:rFonts w:ascii="Arial" w:hAnsi="Arial" w:cs="Arial"/>
          <w:noProof/>
          <w:sz w:val="20"/>
          <w:szCs w:val="20"/>
          <w:lang w:val="id-ID"/>
        </w:rPr>
        <w:t xml:space="preserve">Purwokerto, </w:t>
      </w:r>
      <w:r w:rsidR="002042AB">
        <w:rPr>
          <w:rFonts w:ascii="Arial" w:hAnsi="Arial" w:cs="Arial"/>
          <w:noProof/>
          <w:sz w:val="20"/>
          <w:szCs w:val="20"/>
          <w:lang w:val="id-ID"/>
        </w:rPr>
        <w:t>{{tanggal_surat}}</w:t>
      </w:r>
    </w:p>
    <w:p w14:paraId="5315947D" w14:textId="3617189A" w:rsidR="00814475" w:rsidRDefault="002042AB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71B7BCE" wp14:editId="7E180613">
            <wp:simplePos x="0" y="0"/>
            <wp:positionH relativeFrom="margin">
              <wp:posOffset>311150</wp:posOffset>
            </wp:positionH>
            <wp:positionV relativeFrom="paragraph">
              <wp:posOffset>127000</wp:posOffset>
            </wp:positionV>
            <wp:extent cx="965200" cy="965200"/>
            <wp:effectExtent l="0" t="0" r="0" b="0"/>
            <wp:wrapNone/>
            <wp:docPr id="729350558" name="Gambar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E58CC" w14:textId="0E853B74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814475">
        <w:rPr>
          <w:rFonts w:ascii="Arial" w:hAnsi="Arial" w:cs="Arial"/>
          <w:noProof/>
          <w:sz w:val="20"/>
          <w:szCs w:val="20"/>
          <w:lang w:val="id-ID"/>
        </w:rPr>
        <w:drawing>
          <wp:anchor distT="0" distB="0" distL="114300" distR="114300" simplePos="0" relativeHeight="251723776" behindDoc="0" locked="0" layoutInCell="1" allowOverlap="1" wp14:anchorId="56CA1F88" wp14:editId="35B38997">
            <wp:simplePos x="0" y="0"/>
            <wp:positionH relativeFrom="margin">
              <wp:posOffset>34120</wp:posOffset>
            </wp:positionH>
            <wp:positionV relativeFrom="paragraph">
              <wp:posOffset>8311</wp:posOffset>
            </wp:positionV>
            <wp:extent cx="1177458" cy="839337"/>
            <wp:effectExtent l="0" t="0" r="0" b="0"/>
            <wp:wrapNone/>
            <wp:docPr id="1861804347" name="Gambar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58" cy="8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3D22">
        <w:rPr>
          <w:rFonts w:ascii="Arial" w:hAnsi="Arial" w:cs="Arial"/>
          <w:noProof/>
          <w:sz w:val="20"/>
          <w:szCs w:val="20"/>
          <w:lang w:val="id-ID"/>
        </w:rPr>
        <w:t>PT MEKAR GEMILANG SEMESTA</w:t>
      </w:r>
    </w:p>
    <w:p w14:paraId="3BD17EB3" w14:textId="3F5C1FA5" w:rsidR="00814475" w:rsidRPr="00293D22" w:rsidRDefault="00814475" w:rsidP="00814475">
      <w:pPr>
        <w:tabs>
          <w:tab w:val="left" w:pos="0"/>
        </w:tabs>
        <w:spacing w:after="0" w:line="240" w:lineRule="auto"/>
        <w:ind w:left="5040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6EF664C7" w14:textId="49D61CAE" w:rsidR="00814475" w:rsidRDefault="00814475" w:rsidP="00814475">
      <w:pPr>
        <w:tabs>
          <w:tab w:val="left" w:pos="0"/>
        </w:tabs>
        <w:spacing w:after="0" w:line="240" w:lineRule="auto"/>
        <w:ind w:left="5040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7D8518A1" w14:textId="77777777" w:rsidR="00814475" w:rsidRPr="00293D22" w:rsidRDefault="00814475" w:rsidP="00814475">
      <w:pPr>
        <w:tabs>
          <w:tab w:val="left" w:pos="0"/>
        </w:tabs>
        <w:spacing w:after="0" w:line="240" w:lineRule="auto"/>
        <w:ind w:left="5040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760EDFE1" w14:textId="77777777" w:rsidR="00814475" w:rsidRPr="00293D22" w:rsidRDefault="00814475" w:rsidP="00814475">
      <w:pPr>
        <w:tabs>
          <w:tab w:val="left" w:pos="0"/>
        </w:tabs>
        <w:spacing w:after="0" w:line="240" w:lineRule="auto"/>
        <w:ind w:left="5040"/>
        <w:jc w:val="both"/>
        <w:rPr>
          <w:rFonts w:ascii="Arial" w:hAnsi="Arial" w:cs="Arial"/>
          <w:noProof/>
          <w:sz w:val="20"/>
          <w:szCs w:val="20"/>
          <w:lang w:val="id-ID"/>
        </w:rPr>
      </w:pPr>
    </w:p>
    <w:p w14:paraId="33AFC3A2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noProof/>
          <w:sz w:val="20"/>
          <w:szCs w:val="20"/>
          <w:u w:val="single"/>
          <w:lang w:val="id-ID"/>
        </w:rPr>
      </w:pPr>
      <w:r>
        <w:rPr>
          <w:rFonts w:ascii="Arial" w:hAnsi="Arial" w:cs="Arial"/>
          <w:noProof/>
          <w:sz w:val="20"/>
          <w:szCs w:val="20"/>
          <w:u w:val="single"/>
          <w:lang w:val="id-ID"/>
        </w:rPr>
        <w:t>Cahyo Romadhoni</w:t>
      </w:r>
    </w:p>
    <w:p w14:paraId="78F0F24B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sz w:val="20"/>
          <w:szCs w:val="20"/>
          <w:lang w:val="id-ID"/>
        </w:rPr>
      </w:pPr>
      <w:r>
        <w:rPr>
          <w:rFonts w:ascii="Arial" w:hAnsi="Arial" w:cs="Arial"/>
          <w:noProof/>
          <w:sz w:val="20"/>
          <w:szCs w:val="20"/>
          <w:lang w:val="id-ID"/>
        </w:rPr>
        <w:t>Manager Operasional</w:t>
      </w:r>
    </w:p>
    <w:p w14:paraId="4E8C1C49" w14:textId="77777777" w:rsidR="00814475" w:rsidRPr="00293D22" w:rsidRDefault="00814475" w:rsidP="00814475">
      <w:pPr>
        <w:tabs>
          <w:tab w:val="left" w:pos="0"/>
        </w:tabs>
        <w:spacing w:after="0" w:line="240" w:lineRule="auto"/>
        <w:jc w:val="both"/>
        <w:rPr>
          <w:rFonts w:ascii="Arial" w:hAnsi="Arial" w:cs="Arial"/>
          <w:sz w:val="20"/>
          <w:szCs w:val="20"/>
          <w:lang w:val="id-ID"/>
        </w:rPr>
      </w:pPr>
    </w:p>
    <w:p w14:paraId="7025EBDE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Calibri" w:hAnsi="Calibri" w:cs="Calibri"/>
          <w:sz w:val="24"/>
          <w:lang w:val="id-ID"/>
        </w:rPr>
      </w:pPr>
    </w:p>
    <w:p w14:paraId="79D68B32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Calibri" w:hAnsi="Calibri" w:cs="Calibri"/>
          <w:sz w:val="24"/>
          <w:lang w:val="id-ID"/>
        </w:rPr>
      </w:pPr>
    </w:p>
    <w:p w14:paraId="36A6FE91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Calibri" w:hAnsi="Calibri" w:cs="Calibri"/>
          <w:sz w:val="24"/>
          <w:lang w:val="id-ID"/>
        </w:rPr>
      </w:pPr>
    </w:p>
    <w:p w14:paraId="3F80CED4" w14:textId="77777777" w:rsidR="00814475" w:rsidRDefault="00814475" w:rsidP="00814475">
      <w:pPr>
        <w:tabs>
          <w:tab w:val="left" w:pos="0"/>
        </w:tabs>
        <w:spacing w:after="0" w:line="240" w:lineRule="auto"/>
        <w:jc w:val="both"/>
        <w:rPr>
          <w:rFonts w:ascii="Calibri" w:hAnsi="Calibri" w:cs="Calibri"/>
          <w:sz w:val="24"/>
          <w:lang w:val="id-ID"/>
        </w:rPr>
      </w:pPr>
    </w:p>
    <w:p w14:paraId="6135F9B8" w14:textId="43B230EF" w:rsidR="00016DDB" w:rsidRDefault="003C2108" w:rsidP="00CB7000">
      <w:pPr>
        <w:tabs>
          <w:tab w:val="left" w:pos="0"/>
        </w:tabs>
        <w:spacing w:after="0" w:line="240" w:lineRule="auto"/>
        <w:jc w:val="both"/>
        <w:rPr>
          <w:rFonts w:ascii="Calibri" w:hAnsi="Calibri" w:cs="Calibri"/>
          <w:sz w:val="24"/>
          <w:lang w:val="id-ID"/>
        </w:rPr>
      </w:pPr>
      <w:r>
        <w:rPr>
          <w:rFonts w:ascii="Calibri" w:hAnsi="Calibri" w:cs="Calibri"/>
          <w:sz w:val="24"/>
          <w:lang w:val="id-ID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016DDB" w:rsidSect="00FD02A1">
      <w:headerReference w:type="default" r:id="rId16"/>
      <w:pgSz w:w="11906" w:h="16838" w:code="9"/>
      <w:pgMar w:top="432" w:right="1440" w:bottom="504" w:left="1440" w:header="173" w:footer="288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F45A3B" w14:textId="77777777" w:rsidR="005E3927" w:rsidRDefault="005E3927" w:rsidP="001C66AD">
      <w:pPr>
        <w:spacing w:after="0" w:line="240" w:lineRule="auto"/>
      </w:pPr>
      <w:r>
        <w:separator/>
      </w:r>
    </w:p>
  </w:endnote>
  <w:endnote w:type="continuationSeparator" w:id="0">
    <w:p w14:paraId="599C2E4E" w14:textId="77777777" w:rsidR="005E3927" w:rsidRDefault="005E3927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C9604D7-CC10-4ABF-BFA8-3627BFB390F5}"/>
    <w:embedBold r:id="rId2" w:fontKey="{D7D4AD81-09AB-4B58-A30B-348AC0C3C8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F0E4182-7C13-410B-9234-1BA5ED10AD41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87CD7C27-661A-4D45-8B4F-FD6662122A33}"/>
    <w:embedBold r:id="rId5" w:fontKey="{56BFE70E-C983-4933-AA18-28ECD8926956}"/>
    <w:embedItalic r:id="rId6" w:fontKey="{715D1D06-639F-4511-B85C-D73967944F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1B210C" w14:textId="77777777" w:rsidR="005E3927" w:rsidRDefault="005E3927" w:rsidP="001C66AD">
      <w:pPr>
        <w:spacing w:after="0" w:line="240" w:lineRule="auto"/>
      </w:pPr>
      <w:r>
        <w:separator/>
      </w:r>
    </w:p>
  </w:footnote>
  <w:footnote w:type="continuationSeparator" w:id="0">
    <w:p w14:paraId="286A4795" w14:textId="77777777" w:rsidR="005E3927" w:rsidRDefault="005E3927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0F841" w14:textId="603E6BF0"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4999A3EF" wp14:editId="2632EE07">
              <wp:simplePos x="0" y="0"/>
              <wp:positionH relativeFrom="page">
                <wp:posOffset>-228600</wp:posOffset>
              </wp:positionH>
              <wp:positionV relativeFrom="page">
                <wp:posOffset>-66675</wp:posOffset>
              </wp:positionV>
              <wp:extent cx="8020666" cy="10161680"/>
              <wp:effectExtent l="0" t="0" r="0" b="0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20666" cy="10161680"/>
                        <a:chOff x="0" y="-66675"/>
                        <a:chExt cx="8020666" cy="10161680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190485" y="-66675"/>
                          <a:ext cx="476265" cy="3616378"/>
                          <a:chOff x="190485" y="-66675"/>
                          <a:chExt cx="476265" cy="3616378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190485" y="1257353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209549" y="9525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209550" y="-666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257550" y="9413310"/>
                          <a:ext cx="4531061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565814" y="9409511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ECE04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42001" y="9033164"/>
                          <a:ext cx="4431323" cy="1012254"/>
                          <a:chOff x="23839" y="0"/>
                          <a:chExt cx="4431751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23839" y="44748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99A3EF" id="Group 2086" o:spid="_x0000_s1026" alt="&quot;&quot;" style="position:absolute;margin-left:-18pt;margin-top:-5.25pt;width:631.55pt;height:800.15pt;z-index:251678720;mso-position-horizontal-relative:page;mso-position-vertical-relative:page" coordorigin=",-666" coordsize="80206,101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">
              <v:group id="Group 1024" o:spid="_x0000_s1027" style="position:absolute;left:1904;top:-666;width:4763;height:36163" coordorigin="1904,-666" coordsize="4762,3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left:1904;top:12573;width:4572;height:2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left:2095;top:952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left:2095;top:-666;width:4572;height:1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2575;top:94133;width:45311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5658;top:94095;width:44548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680ECE04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420;top:90331;width:44313;height:10123" coordorigin="238" coordsize="44317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left:238;top:4474;width:1095;height:1159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CD490D"/>
    <w:multiLevelType w:val="hybridMultilevel"/>
    <w:tmpl w:val="045C79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CF3281F"/>
    <w:multiLevelType w:val="hybridMultilevel"/>
    <w:tmpl w:val="38C0A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3015FA5"/>
    <w:multiLevelType w:val="hybridMultilevel"/>
    <w:tmpl w:val="035ADC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B0EB6"/>
    <w:multiLevelType w:val="hybridMultilevel"/>
    <w:tmpl w:val="F7924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2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5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pStyle w:val="PoinDaftar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PoinDaftar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NomorDafta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omorDafta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1F4A99"/>
    <w:multiLevelType w:val="hybridMultilevel"/>
    <w:tmpl w:val="E9AC25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Judul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Judul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Judul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Judul9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6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325429240">
    <w:abstractNumId w:val="16"/>
  </w:num>
  <w:num w:numId="2" w16cid:durableId="155418255">
    <w:abstractNumId w:val="12"/>
  </w:num>
  <w:num w:numId="3" w16cid:durableId="1961952835">
    <w:abstractNumId w:val="21"/>
  </w:num>
  <w:num w:numId="4" w16cid:durableId="817111663">
    <w:abstractNumId w:val="17"/>
  </w:num>
  <w:num w:numId="5" w16cid:durableId="2132017517">
    <w:abstractNumId w:val="18"/>
  </w:num>
  <w:num w:numId="6" w16cid:durableId="1598708057">
    <w:abstractNumId w:val="25"/>
  </w:num>
  <w:num w:numId="7" w16cid:durableId="628097451">
    <w:abstractNumId w:val="11"/>
  </w:num>
  <w:num w:numId="8" w16cid:durableId="1085767046">
    <w:abstractNumId w:val="15"/>
  </w:num>
  <w:num w:numId="9" w16cid:durableId="500585330">
    <w:abstractNumId w:val="23"/>
  </w:num>
  <w:num w:numId="10" w16cid:durableId="1405252419">
    <w:abstractNumId w:val="2"/>
  </w:num>
  <w:num w:numId="11" w16cid:durableId="1615284243">
    <w:abstractNumId w:val="8"/>
  </w:num>
  <w:num w:numId="12" w16cid:durableId="1960186385">
    <w:abstractNumId w:val="1"/>
  </w:num>
  <w:num w:numId="13" w16cid:durableId="1717002765">
    <w:abstractNumId w:val="3"/>
  </w:num>
  <w:num w:numId="14" w16cid:durableId="1716466735">
    <w:abstractNumId w:val="14"/>
  </w:num>
  <w:num w:numId="15" w16cid:durableId="1506936338">
    <w:abstractNumId w:val="13"/>
  </w:num>
  <w:num w:numId="16" w16cid:durableId="1244679627">
    <w:abstractNumId w:val="22"/>
  </w:num>
  <w:num w:numId="17" w16cid:durableId="2025982765">
    <w:abstractNumId w:val="5"/>
  </w:num>
  <w:num w:numId="18" w16cid:durableId="180896764">
    <w:abstractNumId w:val="27"/>
  </w:num>
  <w:num w:numId="19" w16cid:durableId="1400637871">
    <w:abstractNumId w:val="24"/>
  </w:num>
  <w:num w:numId="20" w16cid:durableId="573131197">
    <w:abstractNumId w:val="19"/>
  </w:num>
  <w:num w:numId="21" w16cid:durableId="961304055">
    <w:abstractNumId w:val="26"/>
  </w:num>
  <w:num w:numId="22" w16cid:durableId="766652319">
    <w:abstractNumId w:val="7"/>
  </w:num>
  <w:num w:numId="23" w16cid:durableId="578949734">
    <w:abstractNumId w:val="0"/>
  </w:num>
  <w:num w:numId="24" w16cid:durableId="205722340">
    <w:abstractNumId w:val="10"/>
  </w:num>
  <w:num w:numId="25" w16cid:durableId="971715202">
    <w:abstractNumId w:val="6"/>
  </w:num>
  <w:num w:numId="26" w16cid:durableId="1322351715">
    <w:abstractNumId w:val="9"/>
  </w:num>
  <w:num w:numId="27" w16cid:durableId="1503205083">
    <w:abstractNumId w:val="4"/>
  </w:num>
  <w:num w:numId="28" w16cid:durableId="98529944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BCB"/>
    <w:rsid w:val="0001346F"/>
    <w:rsid w:val="00016DDB"/>
    <w:rsid w:val="00020F8E"/>
    <w:rsid w:val="00025045"/>
    <w:rsid w:val="00040065"/>
    <w:rsid w:val="00043EF7"/>
    <w:rsid w:val="00052382"/>
    <w:rsid w:val="0006568A"/>
    <w:rsid w:val="000668CE"/>
    <w:rsid w:val="00071B1F"/>
    <w:rsid w:val="00072392"/>
    <w:rsid w:val="00074219"/>
    <w:rsid w:val="00076F0F"/>
    <w:rsid w:val="00084253"/>
    <w:rsid w:val="00087589"/>
    <w:rsid w:val="000A22CC"/>
    <w:rsid w:val="000D1F49"/>
    <w:rsid w:val="000E0945"/>
    <w:rsid w:val="000F5B53"/>
    <w:rsid w:val="00115B61"/>
    <w:rsid w:val="0011648D"/>
    <w:rsid w:val="0013409A"/>
    <w:rsid w:val="0015527D"/>
    <w:rsid w:val="001632C0"/>
    <w:rsid w:val="001727CA"/>
    <w:rsid w:val="001B0B3A"/>
    <w:rsid w:val="001C0827"/>
    <w:rsid w:val="001C171C"/>
    <w:rsid w:val="001C66AD"/>
    <w:rsid w:val="001D38B2"/>
    <w:rsid w:val="001E16A0"/>
    <w:rsid w:val="001E7FCD"/>
    <w:rsid w:val="001F1636"/>
    <w:rsid w:val="001F3377"/>
    <w:rsid w:val="002042AB"/>
    <w:rsid w:val="00213B70"/>
    <w:rsid w:val="00216F4C"/>
    <w:rsid w:val="00254706"/>
    <w:rsid w:val="00293D22"/>
    <w:rsid w:val="002969EB"/>
    <w:rsid w:val="002B0EEF"/>
    <w:rsid w:val="002B55B7"/>
    <w:rsid w:val="002C2CED"/>
    <w:rsid w:val="002C56E6"/>
    <w:rsid w:val="002D23DC"/>
    <w:rsid w:val="00302D9A"/>
    <w:rsid w:val="0030350D"/>
    <w:rsid w:val="00311FF4"/>
    <w:rsid w:val="003258E0"/>
    <w:rsid w:val="00335F48"/>
    <w:rsid w:val="0034593E"/>
    <w:rsid w:val="00355294"/>
    <w:rsid w:val="00361E11"/>
    <w:rsid w:val="00375CC8"/>
    <w:rsid w:val="003A045D"/>
    <w:rsid w:val="003C2108"/>
    <w:rsid w:val="003C2201"/>
    <w:rsid w:val="003F6E53"/>
    <w:rsid w:val="0040090B"/>
    <w:rsid w:val="00401916"/>
    <w:rsid w:val="00433D57"/>
    <w:rsid w:val="00434EB0"/>
    <w:rsid w:val="004519AE"/>
    <w:rsid w:val="0046302A"/>
    <w:rsid w:val="00485586"/>
    <w:rsid w:val="00487D2D"/>
    <w:rsid w:val="004D5D62"/>
    <w:rsid w:val="004E0ACA"/>
    <w:rsid w:val="004E6885"/>
    <w:rsid w:val="004F12A9"/>
    <w:rsid w:val="00504AA9"/>
    <w:rsid w:val="005112D0"/>
    <w:rsid w:val="00515BCB"/>
    <w:rsid w:val="00533D86"/>
    <w:rsid w:val="00555681"/>
    <w:rsid w:val="00577E06"/>
    <w:rsid w:val="0058089C"/>
    <w:rsid w:val="00580ECF"/>
    <w:rsid w:val="005A3BF7"/>
    <w:rsid w:val="005B15AD"/>
    <w:rsid w:val="005B34D9"/>
    <w:rsid w:val="005D5B85"/>
    <w:rsid w:val="005E3927"/>
    <w:rsid w:val="005E50A6"/>
    <w:rsid w:val="005E7D39"/>
    <w:rsid w:val="005F045C"/>
    <w:rsid w:val="005F2035"/>
    <w:rsid w:val="005F7990"/>
    <w:rsid w:val="00600AC2"/>
    <w:rsid w:val="00614DE4"/>
    <w:rsid w:val="00622682"/>
    <w:rsid w:val="00636183"/>
    <w:rsid w:val="0063739C"/>
    <w:rsid w:val="006435E2"/>
    <w:rsid w:val="00661C48"/>
    <w:rsid w:val="00662195"/>
    <w:rsid w:val="006632E3"/>
    <w:rsid w:val="00665A62"/>
    <w:rsid w:val="0068701A"/>
    <w:rsid w:val="00691944"/>
    <w:rsid w:val="00692331"/>
    <w:rsid w:val="00694830"/>
    <w:rsid w:val="00696BCE"/>
    <w:rsid w:val="006B248A"/>
    <w:rsid w:val="006C75D6"/>
    <w:rsid w:val="006D3CAA"/>
    <w:rsid w:val="00703BBA"/>
    <w:rsid w:val="007064D0"/>
    <w:rsid w:val="00707641"/>
    <w:rsid w:val="0071223E"/>
    <w:rsid w:val="00727403"/>
    <w:rsid w:val="00731348"/>
    <w:rsid w:val="007466B2"/>
    <w:rsid w:val="00770F25"/>
    <w:rsid w:val="00781ECD"/>
    <w:rsid w:val="007A042C"/>
    <w:rsid w:val="007A64FD"/>
    <w:rsid w:val="007B0A85"/>
    <w:rsid w:val="007B2E52"/>
    <w:rsid w:val="007C4BEB"/>
    <w:rsid w:val="007C5936"/>
    <w:rsid w:val="007C6A52"/>
    <w:rsid w:val="007F3F13"/>
    <w:rsid w:val="008119CC"/>
    <w:rsid w:val="00814475"/>
    <w:rsid w:val="0082043E"/>
    <w:rsid w:val="00826EBA"/>
    <w:rsid w:val="00852C1C"/>
    <w:rsid w:val="00897331"/>
    <w:rsid w:val="008E203A"/>
    <w:rsid w:val="008F0A55"/>
    <w:rsid w:val="00911EB3"/>
    <w:rsid w:val="0091229C"/>
    <w:rsid w:val="009204C6"/>
    <w:rsid w:val="009218C8"/>
    <w:rsid w:val="00940E73"/>
    <w:rsid w:val="00950D39"/>
    <w:rsid w:val="00975BB1"/>
    <w:rsid w:val="009809E7"/>
    <w:rsid w:val="00980E21"/>
    <w:rsid w:val="0098597D"/>
    <w:rsid w:val="00991FA9"/>
    <w:rsid w:val="009A50C2"/>
    <w:rsid w:val="009A719D"/>
    <w:rsid w:val="009B07DB"/>
    <w:rsid w:val="009E18E2"/>
    <w:rsid w:val="009F49EA"/>
    <w:rsid w:val="009F619A"/>
    <w:rsid w:val="009F6DDE"/>
    <w:rsid w:val="00A254B7"/>
    <w:rsid w:val="00A370A8"/>
    <w:rsid w:val="00A57555"/>
    <w:rsid w:val="00A6750A"/>
    <w:rsid w:val="00A73847"/>
    <w:rsid w:val="00A90467"/>
    <w:rsid w:val="00A91FFD"/>
    <w:rsid w:val="00AB2BB1"/>
    <w:rsid w:val="00AB4916"/>
    <w:rsid w:val="00AD676F"/>
    <w:rsid w:val="00AE35FE"/>
    <w:rsid w:val="00AF21AA"/>
    <w:rsid w:val="00B208D4"/>
    <w:rsid w:val="00B27589"/>
    <w:rsid w:val="00B27A9C"/>
    <w:rsid w:val="00B3106C"/>
    <w:rsid w:val="00B77C3D"/>
    <w:rsid w:val="00BC15CC"/>
    <w:rsid w:val="00BC6CC3"/>
    <w:rsid w:val="00BD0810"/>
    <w:rsid w:val="00BD2AB1"/>
    <w:rsid w:val="00BD4753"/>
    <w:rsid w:val="00BD5CB1"/>
    <w:rsid w:val="00BE062B"/>
    <w:rsid w:val="00BE4D4E"/>
    <w:rsid w:val="00BE62EE"/>
    <w:rsid w:val="00C003BA"/>
    <w:rsid w:val="00C46878"/>
    <w:rsid w:val="00C716CE"/>
    <w:rsid w:val="00C82682"/>
    <w:rsid w:val="00C847C4"/>
    <w:rsid w:val="00C87637"/>
    <w:rsid w:val="00C9549F"/>
    <w:rsid w:val="00CB1426"/>
    <w:rsid w:val="00CB1B3A"/>
    <w:rsid w:val="00CB2D50"/>
    <w:rsid w:val="00CB4A51"/>
    <w:rsid w:val="00CB7000"/>
    <w:rsid w:val="00CD06EB"/>
    <w:rsid w:val="00CD4532"/>
    <w:rsid w:val="00CD47B0"/>
    <w:rsid w:val="00CE6104"/>
    <w:rsid w:val="00CE7918"/>
    <w:rsid w:val="00CE7C31"/>
    <w:rsid w:val="00CF1B89"/>
    <w:rsid w:val="00D05D0B"/>
    <w:rsid w:val="00D120AF"/>
    <w:rsid w:val="00D16163"/>
    <w:rsid w:val="00D50B65"/>
    <w:rsid w:val="00D51280"/>
    <w:rsid w:val="00D96253"/>
    <w:rsid w:val="00DA3480"/>
    <w:rsid w:val="00DB3FAD"/>
    <w:rsid w:val="00DB5E81"/>
    <w:rsid w:val="00DF7A1D"/>
    <w:rsid w:val="00E07372"/>
    <w:rsid w:val="00E202CC"/>
    <w:rsid w:val="00E22B5D"/>
    <w:rsid w:val="00E61C09"/>
    <w:rsid w:val="00E66C3D"/>
    <w:rsid w:val="00E81A26"/>
    <w:rsid w:val="00EA06FB"/>
    <w:rsid w:val="00EB263C"/>
    <w:rsid w:val="00EB3B58"/>
    <w:rsid w:val="00EC7359"/>
    <w:rsid w:val="00EE3054"/>
    <w:rsid w:val="00EF76F6"/>
    <w:rsid w:val="00F00606"/>
    <w:rsid w:val="00F01256"/>
    <w:rsid w:val="00F1070A"/>
    <w:rsid w:val="00F14629"/>
    <w:rsid w:val="00F149E7"/>
    <w:rsid w:val="00F3101A"/>
    <w:rsid w:val="00F470AA"/>
    <w:rsid w:val="00F93465"/>
    <w:rsid w:val="00FA62AE"/>
    <w:rsid w:val="00FA73A8"/>
    <w:rsid w:val="00FB6E46"/>
    <w:rsid w:val="00FC32B2"/>
    <w:rsid w:val="00FC34C7"/>
    <w:rsid w:val="00FC7475"/>
    <w:rsid w:val="00FD02A1"/>
    <w:rsid w:val="00FE486B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8FA16"/>
  <w15:chartTrackingRefBased/>
  <w15:docId w15:val="{6EB1866C-90C2-442F-A859-CF57EBFA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Judul1">
    <w:name w:val="heading 1"/>
    <w:basedOn w:val="Normal"/>
    <w:link w:val="Judul1K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Judul2">
    <w:name w:val="heading 2"/>
    <w:basedOn w:val="Normal"/>
    <w:link w:val="Judul2K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Judul3">
    <w:name w:val="heading 3"/>
    <w:basedOn w:val="Normal"/>
    <w:next w:val="Normal"/>
    <w:link w:val="Judul3K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Judul4">
    <w:name w:val="heading 4"/>
    <w:basedOn w:val="Normal"/>
    <w:link w:val="Judul4K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Judul5">
    <w:name w:val="heading 5"/>
    <w:basedOn w:val="Judul2"/>
    <w:link w:val="Judul5K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Judul6">
    <w:name w:val="heading 6"/>
    <w:basedOn w:val="Normal"/>
    <w:next w:val="Normal"/>
    <w:link w:val="Judul6K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customStyle="1" w:styleId="Hashtag1">
    <w:name w:val="Hashtag1"/>
    <w:basedOn w:val="FontParagrafDefaul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Judul2KAR">
    <w:name w:val="Judul 2 KAR"/>
    <w:basedOn w:val="FontParagrafDefault"/>
    <w:link w:val="Judul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Inden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Judul3KAR">
    <w:name w:val="Judul 3 KAR"/>
    <w:basedOn w:val="FontParagrafDefault"/>
    <w:link w:val="Judul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ksCatatanKaki">
    <w:name w:val="footnote text"/>
    <w:basedOn w:val="Normal"/>
    <w:link w:val="TeksCatatanKakiK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C82682"/>
    <w:rPr>
      <w:sz w:val="18"/>
      <w:szCs w:val="20"/>
    </w:rPr>
  </w:style>
  <w:style w:type="paragraph" w:styleId="PoinDaftar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ksKomentar">
    <w:name w:val="annotation text"/>
    <w:basedOn w:val="Normal"/>
    <w:link w:val="TeksKomentarKAR"/>
    <w:uiPriority w:val="99"/>
    <w:semiHidden/>
    <w:rsid w:val="000D1F49"/>
    <w:rPr>
      <w:szCs w:val="24"/>
    </w:rPr>
  </w:style>
  <w:style w:type="character" w:customStyle="1" w:styleId="TeksKomentarKAR">
    <w:name w:val="Teks Komentar KAR"/>
    <w:basedOn w:val="FontParagrafDefault"/>
    <w:link w:val="TeksKomentar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KAR"/>
    <w:uiPriority w:val="99"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KAR">
    <w:name w:val="Header KAR"/>
    <w:basedOn w:val="FontParagrafDefault"/>
    <w:link w:val="Header"/>
    <w:uiPriority w:val="99"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K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KAR">
    <w:name w:val="Footer KAR"/>
    <w:basedOn w:val="FontParagrafDefaul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ReferensiCatatanKaki">
    <w:name w:val="footnote reference"/>
    <w:basedOn w:val="FontParagrafDefault"/>
    <w:uiPriority w:val="99"/>
    <w:semiHidden/>
    <w:rsid w:val="000D1F49"/>
    <w:rPr>
      <w:vertAlign w:val="superscript"/>
    </w:rPr>
  </w:style>
  <w:style w:type="character" w:styleId="ReferensiKomentar">
    <w:name w:val="annotation reference"/>
    <w:basedOn w:val="FontParagrafDefault"/>
    <w:uiPriority w:val="99"/>
    <w:semiHidden/>
    <w:rsid w:val="000D1F49"/>
    <w:rPr>
      <w:sz w:val="18"/>
      <w:szCs w:val="18"/>
    </w:rPr>
  </w:style>
  <w:style w:type="paragraph" w:styleId="NomorDafta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FontParagrafDefault"/>
    <w:uiPriority w:val="99"/>
    <w:unhideWhenUsed/>
    <w:rsid w:val="000D1F49"/>
    <w:rPr>
      <w:color w:val="0070C0" w:themeColor="hyperlink"/>
      <w:u w:val="single"/>
    </w:rPr>
  </w:style>
  <w:style w:type="paragraph" w:styleId="SubjekKomentar">
    <w:name w:val="annotation subject"/>
    <w:basedOn w:val="TeksKomentar"/>
    <w:next w:val="TeksKomentar"/>
    <w:link w:val="SubjekKomentarKAR"/>
    <w:uiPriority w:val="99"/>
    <w:semiHidden/>
    <w:unhideWhenUsed/>
    <w:rsid w:val="000D1F49"/>
    <w:rPr>
      <w:b/>
      <w:bCs/>
    </w:rPr>
  </w:style>
  <w:style w:type="character" w:customStyle="1" w:styleId="SubjekKomentarKAR">
    <w:name w:val="Subjek Komentar KAR"/>
    <w:basedOn w:val="TeksKomentarKAR"/>
    <w:link w:val="SubjekKomentar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TidakAdaSpasi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Judul">
    <w:name w:val="Title"/>
    <w:basedOn w:val="Normal"/>
    <w:next w:val="Normal"/>
    <w:link w:val="JudulK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PoinDaftar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elNormal"/>
    <w:uiPriority w:val="99"/>
    <w:rsid w:val="000D1F49"/>
    <w:tblPr/>
    <w:trPr>
      <w:cantSplit/>
    </w:trPr>
  </w:style>
  <w:style w:type="character" w:customStyle="1" w:styleId="Judul4KAR">
    <w:name w:val="Judul 4 KAR"/>
    <w:basedOn w:val="FontParagrafDefault"/>
    <w:link w:val="Judul4"/>
    <w:uiPriority w:val="9"/>
    <w:semiHidden/>
    <w:rsid w:val="00C82682"/>
    <w:rPr>
      <w:b/>
      <w:sz w:val="25"/>
      <w:szCs w:val="25"/>
    </w:rPr>
  </w:style>
  <w:style w:type="character" w:customStyle="1" w:styleId="Judul5KAR">
    <w:name w:val="Judul 5 KAR"/>
    <w:basedOn w:val="Judul2KAR"/>
    <w:link w:val="Judul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elGambar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omorDafta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linkyangDiikuti">
    <w:name w:val="FollowedHyperlink"/>
    <w:basedOn w:val="FontParagrafDefaul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JudulBuku">
    <w:name w:val="Book Title"/>
    <w:basedOn w:val="FontParagrafDefault"/>
    <w:uiPriority w:val="33"/>
    <w:semiHidden/>
    <w:rsid w:val="000D1F49"/>
    <w:rPr>
      <w:b/>
      <w:bCs/>
      <w:i/>
      <w:iCs/>
      <w:spacing w:val="5"/>
    </w:rPr>
  </w:style>
  <w:style w:type="paragraph" w:styleId="JudulTO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Tanggal">
    <w:name w:val="Date"/>
    <w:basedOn w:val="Normal"/>
    <w:next w:val="Normal"/>
    <w:link w:val="TanggalKAR"/>
    <w:uiPriority w:val="99"/>
    <w:rsid w:val="00EB263C"/>
    <w:pPr>
      <w:spacing w:before="600"/>
    </w:pPr>
  </w:style>
  <w:style w:type="paragraph" w:styleId="Keteranga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TanggalKAR">
    <w:name w:val="Tanggal KAR"/>
    <w:basedOn w:val="FontParagrafDefault"/>
    <w:link w:val="Tanggal"/>
    <w:uiPriority w:val="99"/>
    <w:rsid w:val="00EB263C"/>
  </w:style>
  <w:style w:type="paragraph" w:styleId="Salam">
    <w:name w:val="Salutation"/>
    <w:basedOn w:val="Normal"/>
    <w:next w:val="Normal"/>
    <w:link w:val="SalamK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amKAR">
    <w:name w:val="Salam KAR"/>
    <w:basedOn w:val="FontParagrafDefault"/>
    <w:link w:val="Salam"/>
    <w:uiPriority w:val="99"/>
    <w:rsid w:val="001C66AD"/>
    <w:rPr>
      <w:color w:val="85402C" w:themeColor="accent3"/>
      <w:sz w:val="36"/>
    </w:rPr>
  </w:style>
  <w:style w:type="paragraph" w:styleId="TandaTangan">
    <w:name w:val="Signature"/>
    <w:basedOn w:val="Normal"/>
    <w:link w:val="TandaTanganKAR"/>
    <w:uiPriority w:val="99"/>
    <w:rsid w:val="00EB263C"/>
  </w:style>
  <w:style w:type="character" w:customStyle="1" w:styleId="TandaTanganKAR">
    <w:name w:val="Tanda Tangan KAR"/>
    <w:basedOn w:val="FontParagrafDefault"/>
    <w:link w:val="TandaTangan"/>
    <w:uiPriority w:val="99"/>
    <w:rsid w:val="00EB263C"/>
  </w:style>
  <w:style w:type="character" w:styleId="Tempatpenampungteks">
    <w:name w:val="Placeholder Text"/>
    <w:basedOn w:val="FontParagrafDefault"/>
    <w:uiPriority w:val="99"/>
    <w:semiHidden/>
    <w:rsid w:val="00EB263C"/>
    <w:rPr>
      <w:color w:val="808080"/>
    </w:rPr>
  </w:style>
  <w:style w:type="paragraph" w:styleId="DaftarParagraf">
    <w:name w:val="List Paragraph"/>
    <w:basedOn w:val="Normal"/>
    <w:uiPriority w:val="34"/>
    <w:semiHidden/>
    <w:qFormat/>
    <w:rsid w:val="00115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1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DA4F8E6-8864-4FAA-9DAA-A060F9984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5588</TotalTime>
  <Pages>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MyasusA416J@outlook.co.id</cp:lastModifiedBy>
  <cp:revision>15</cp:revision>
  <cp:lastPrinted>2025-07-15T09:35:00Z</cp:lastPrinted>
  <dcterms:created xsi:type="dcterms:W3CDTF">2021-03-03T21:57:00Z</dcterms:created>
  <dcterms:modified xsi:type="dcterms:W3CDTF">2025-07-17T06:32:00Z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